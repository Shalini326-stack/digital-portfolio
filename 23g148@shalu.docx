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908B7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66F62402" wp14:editId="0BD055D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3ED72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252"/>
        <w:gridCol w:w="2088"/>
        <w:gridCol w:w="180"/>
        <w:gridCol w:w="630"/>
        <w:gridCol w:w="4480"/>
        <w:gridCol w:w="20"/>
      </w:tblGrid>
      <w:tr w:rsidR="00D943A4" w:rsidRPr="0085363C" w14:paraId="2B350030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69B04ADD" w14:textId="57B159A1" w:rsidR="00D943A4" w:rsidRPr="00D943A4" w:rsidRDefault="00C940C9" w:rsidP="00461D4A">
            <w:pPr>
              <w:pStyle w:val="Title"/>
            </w:pPr>
            <w:r>
              <w:t>D.SHALINI</w:t>
            </w:r>
          </w:p>
        </w:tc>
      </w:tr>
      <w:tr w:rsidR="00D943A4" w:rsidRPr="0085363C" w14:paraId="78F79074" w14:textId="77777777" w:rsidTr="00461D4A">
        <w:trPr>
          <w:trHeight w:val="288"/>
        </w:trPr>
        <w:tc>
          <w:tcPr>
            <w:tcW w:w="10800" w:type="dxa"/>
            <w:gridSpan w:val="7"/>
          </w:tcPr>
          <w:p w14:paraId="2B550D9A" w14:textId="77777777" w:rsidR="00D943A4" w:rsidRPr="0085363C" w:rsidRDefault="00D943A4" w:rsidP="00461D4A"/>
        </w:tc>
      </w:tr>
      <w:tr w:rsidR="00D943A4" w:rsidRPr="00F079F2" w14:paraId="10FAC585" w14:textId="77777777" w:rsidTr="00C940C9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C6DA53B" w14:textId="77777777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5E538F34A3A94CAA872918074D76EFE5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2568A246" w14:textId="77777777" w:rsidR="00D943A4" w:rsidRPr="00D943A4" w:rsidRDefault="00000000" w:rsidP="00D943A4">
            <w:sdt>
              <w:sdtPr>
                <w:id w:val="-690373319"/>
                <w:placeholder>
                  <w:docPart w:val="53BFF352EA04486492F98C776E35CD72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      </w:r>
              </w:sdtContent>
            </w:sdt>
          </w:p>
          <w:p w14:paraId="3A26291A" w14:textId="77777777" w:rsidR="00D943A4" w:rsidRDefault="00D943A4" w:rsidP="00D943A4"/>
          <w:p w14:paraId="6503A3D5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7CFDDF8C7C4446E28C45401191CEE5D2"/>
                </w:placeholder>
                <w:temporary/>
                <w:showingPlcHdr/>
                <w15:appearance w15:val="hidden"/>
              </w:sdtPr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57B116F7" w14:textId="77777777" w:rsidR="00D943A4" w:rsidRPr="009C5E11" w:rsidRDefault="00000000" w:rsidP="00D943A4">
            <w:sdt>
              <w:sdtPr>
                <w:id w:val="162529408"/>
                <w:placeholder>
                  <w:docPart w:val="541AC2E9FA0244A9A8D598E29B93CF33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>Available upon request.</w:t>
                </w:r>
              </w:sdtContent>
            </w:sdt>
          </w:p>
          <w:p w14:paraId="3FCAF3D9" w14:textId="77777777" w:rsidR="00D943A4" w:rsidRPr="00D943A4" w:rsidRDefault="00D943A4" w:rsidP="00D943A4"/>
          <w:p w14:paraId="67F997CF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08200E9CFA48427E80A37C8B814361ED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6D41C114" w14:textId="3E149EC2" w:rsidR="00D943A4" w:rsidRDefault="00C940C9" w:rsidP="00D943A4">
            <w:r>
              <w:t>NO.8 KORA MASILA MANI ST LAKSHMIPURAM CHROMPRT</w:t>
            </w:r>
          </w:p>
          <w:p w14:paraId="0D2308BA" w14:textId="79D822D9" w:rsidR="00C940C9" w:rsidRPr="00E011EF" w:rsidRDefault="00C940C9" w:rsidP="00D943A4">
            <w:r>
              <w:t>CHENNAI-44</w:t>
            </w:r>
          </w:p>
          <w:p w14:paraId="0E991727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A8069FF785F845B9A1B29CA2FF931415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2219E273" w14:textId="22C6F8E8" w:rsidR="00D943A4" w:rsidRPr="00E011EF" w:rsidRDefault="00C940C9" w:rsidP="00D943A4">
            <w:pPr>
              <w:rPr>
                <w:sz w:val="14"/>
              </w:rPr>
            </w:pPr>
            <w:r>
              <w:t>7904700757</w:t>
            </w:r>
          </w:p>
          <w:p w14:paraId="561120DB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84B7DDC93B274BDC8A95203A6AD3553E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6A264B8C" w14:textId="548BC3F6" w:rsidR="00D943A4" w:rsidRDefault="00C940C9" w:rsidP="00D943A4">
            <w:r>
              <w:t>23g148@amjaincollege.edu.in</w:t>
            </w:r>
          </w:p>
          <w:p w14:paraId="0F36E1BF" w14:textId="17195D82" w:rsidR="00D943A4" w:rsidRPr="00E00971" w:rsidRDefault="00D943A4" w:rsidP="00C940C9">
            <w:pPr>
              <w:pStyle w:val="Heading1Alt"/>
            </w:pPr>
          </w:p>
        </w:tc>
        <w:tc>
          <w:tcPr>
            <w:tcW w:w="252" w:type="dxa"/>
            <w:vMerge w:val="restart"/>
          </w:tcPr>
          <w:p w14:paraId="477F04F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268" w:type="dxa"/>
            <w:gridSpan w:val="2"/>
            <w:vMerge w:val="restart"/>
            <w:vAlign w:val="center"/>
          </w:tcPr>
          <w:p w14:paraId="6EEF95B5" w14:textId="4C26CDAD" w:rsidR="00D943A4" w:rsidRPr="00F079F2" w:rsidRDefault="00D943A4" w:rsidP="00461D4A">
            <w:pPr>
              <w:pStyle w:val="Heading1"/>
            </w:pP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784F303E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77BAB906" w14:textId="77777777" w:rsidTr="00C940C9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F7830B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252" w:type="dxa"/>
            <w:vMerge/>
            <w:tcBorders>
              <w:top w:val="single" w:sz="12" w:space="0" w:color="4A9A82" w:themeColor="accent3" w:themeShade="BF"/>
            </w:tcBorders>
          </w:tcPr>
          <w:p w14:paraId="40F0EB0A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8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7575B87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4032CBA1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3C7D45CB" w14:textId="77777777" w:rsidTr="00C940C9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51591DB4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252" w:type="dxa"/>
            <w:vMerge/>
          </w:tcPr>
          <w:p w14:paraId="62D56C6A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78" w:type="dxa"/>
            <w:gridSpan w:val="4"/>
          </w:tcPr>
          <w:p w14:paraId="76DFDE94" w14:textId="3D472AD5" w:rsidR="00D943A4" w:rsidRPr="00C940C9" w:rsidRDefault="00D943A4" w:rsidP="00C940C9">
            <w:pPr>
              <w:pStyle w:val="Heading2"/>
              <w:rPr>
                <w:rFonts w:eastAsia="MS Mincho"/>
              </w:rPr>
            </w:pPr>
          </w:p>
          <w:p w14:paraId="32A69A61" w14:textId="00E8078F" w:rsidR="00D943A4" w:rsidRPr="00046661" w:rsidRDefault="00D943A4" w:rsidP="00461D4A"/>
        </w:tc>
      </w:tr>
      <w:tr w:rsidR="00D943A4" w:rsidRPr="00F079F2" w14:paraId="1DF9179C" w14:textId="77777777" w:rsidTr="00C940C9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2CEB4C52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252" w:type="dxa"/>
            <w:vMerge/>
          </w:tcPr>
          <w:p w14:paraId="59DBBBE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88" w:type="dxa"/>
            <w:vMerge w:val="restart"/>
            <w:vAlign w:val="center"/>
          </w:tcPr>
          <w:p w14:paraId="5DC39BA0" w14:textId="77777777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1FA4120543114869AECB73D9B2D3AE5C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43630C0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36C51EA9" w14:textId="77777777" w:rsidTr="00C940C9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80B77B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252" w:type="dxa"/>
            <w:vMerge/>
            <w:tcBorders>
              <w:top w:val="single" w:sz="12" w:space="0" w:color="4A9A82" w:themeColor="accent3" w:themeShade="BF"/>
            </w:tcBorders>
          </w:tcPr>
          <w:p w14:paraId="6AFB87B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88" w:type="dxa"/>
            <w:vMerge/>
            <w:tcBorders>
              <w:top w:val="single" w:sz="12" w:space="0" w:color="4A9A82" w:themeColor="accent3" w:themeShade="BF"/>
            </w:tcBorders>
          </w:tcPr>
          <w:p w14:paraId="4E93073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7989CE88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2F0BA752" w14:textId="77777777" w:rsidTr="00C940C9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4335F88F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252" w:type="dxa"/>
            <w:vMerge/>
          </w:tcPr>
          <w:p w14:paraId="088D6483" w14:textId="77777777" w:rsidR="00D943A4" w:rsidRPr="00F079F2" w:rsidRDefault="00D943A4" w:rsidP="005A423C"/>
        </w:tc>
        <w:tc>
          <w:tcPr>
            <w:tcW w:w="7378" w:type="dxa"/>
            <w:gridSpan w:val="4"/>
          </w:tcPr>
          <w:p w14:paraId="3355B1E9" w14:textId="1C8B785C" w:rsidR="00D943A4" w:rsidRPr="00F079F2" w:rsidRDefault="00C940C9" w:rsidP="002951D4">
            <w:r>
              <w:t>b.sc computer science</w:t>
            </w:r>
          </w:p>
          <w:p w14:paraId="7996F395" w14:textId="77777777" w:rsidR="00D943A4" w:rsidRPr="00F079F2" w:rsidRDefault="00000000" w:rsidP="00461D4A">
            <w:sdt>
              <w:sdtPr>
                <w:id w:val="1968694666"/>
                <w:placeholder>
                  <w:docPart w:val="7EE4810DC49A4390A0337056E64D99B2"/>
                </w:placeholder>
                <w:temporary/>
                <w:showingPlcHdr/>
                <w15:appearance w15:val="hidden"/>
              </w:sdtPr>
              <w:sdtContent>
                <w:r w:rsidR="00461D4A">
                  <w:t>Bachelor’s Degree in Elementary Education</w:t>
                </w:r>
              </w:sdtContent>
            </w:sdt>
          </w:p>
        </w:tc>
      </w:tr>
      <w:tr w:rsidR="00D943A4" w:rsidRPr="00F079F2" w14:paraId="3D0AAAE1" w14:textId="77777777" w:rsidTr="00C940C9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6D1EC8E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252" w:type="dxa"/>
            <w:vMerge/>
          </w:tcPr>
          <w:p w14:paraId="510F51F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98" w:type="dxa"/>
            <w:gridSpan w:val="3"/>
            <w:vMerge w:val="restart"/>
            <w:vAlign w:val="center"/>
          </w:tcPr>
          <w:p w14:paraId="53C936BE" w14:textId="77777777" w:rsidR="00D943A4" w:rsidRPr="00F079F2" w:rsidRDefault="00000000" w:rsidP="00461D4A">
            <w:pPr>
              <w:pStyle w:val="Heading1"/>
            </w:pPr>
            <w:sdt>
              <w:sdtPr>
                <w:id w:val="1522284188"/>
                <w:placeholder>
                  <w:docPart w:val="B9C4EE1DE7C9481EBF81A836696747AE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COMMUNICATION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6945FD1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64627701" w14:textId="77777777" w:rsidTr="00C940C9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D4A3F92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252" w:type="dxa"/>
            <w:vMerge/>
            <w:tcBorders>
              <w:top w:val="single" w:sz="12" w:space="0" w:color="4A9A82" w:themeColor="accent3" w:themeShade="BF"/>
            </w:tcBorders>
          </w:tcPr>
          <w:p w14:paraId="0475A8F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98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30DFFF4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1C50D75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61DE887B" w14:textId="77777777" w:rsidTr="00C940C9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307C3D00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252" w:type="dxa"/>
            <w:vMerge/>
          </w:tcPr>
          <w:p w14:paraId="293D0876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78" w:type="dxa"/>
            <w:gridSpan w:val="4"/>
          </w:tcPr>
          <w:p w14:paraId="257A5A14" w14:textId="77777777" w:rsidR="00D943A4" w:rsidRPr="000573A9" w:rsidRDefault="00000000" w:rsidP="00461D4A">
            <w:sdt>
              <w:sdtPr>
                <w:id w:val="-2020617841"/>
                <w:placeholder>
                  <w:docPart w:val="765629AA01964AF581D5279FEDA1188B"/>
                </w:placeholder>
                <w:temporary/>
                <w:showingPlcHdr/>
                <w15:appearance w15:val="hidden"/>
              </w:sdtPr>
              <w:sdtContent>
                <w:r w:rsidR="00461D4A" w:rsidRPr="000573A9">
                  <w:t>Collaborating with colleagues, parents, and community members to support student learning and achievement is an essential responsibility of an elementary school teacher.</w:t>
                </w:r>
              </w:sdtContent>
            </w:sdt>
          </w:p>
        </w:tc>
      </w:tr>
      <w:tr w:rsidR="00D943A4" w:rsidRPr="00F079F2" w14:paraId="67E96B46" w14:textId="77777777" w:rsidTr="00C940C9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3126C10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52" w:type="dxa"/>
            <w:vMerge/>
          </w:tcPr>
          <w:p w14:paraId="36C739E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8" w:type="dxa"/>
            <w:gridSpan w:val="2"/>
            <w:vMerge w:val="restart"/>
            <w:vAlign w:val="center"/>
          </w:tcPr>
          <w:p w14:paraId="14051409" w14:textId="77777777" w:rsidR="00D943A4" w:rsidRPr="00F079F2" w:rsidRDefault="00000000" w:rsidP="00461D4A">
            <w:pPr>
              <w:pStyle w:val="Heading1"/>
            </w:pPr>
            <w:sdt>
              <w:sdtPr>
                <w:id w:val="1795176455"/>
                <w:placeholder>
                  <w:docPart w:val="F1B3126DDEA249949F9F06C13CD77450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LEADERSHIP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21DE4AD4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9B10AD8" w14:textId="77777777" w:rsidTr="00C940C9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00C5487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52" w:type="dxa"/>
            <w:vMerge/>
            <w:tcBorders>
              <w:top w:val="single" w:sz="12" w:space="0" w:color="4A9A82" w:themeColor="accent3" w:themeShade="BF"/>
            </w:tcBorders>
          </w:tcPr>
          <w:p w14:paraId="2B7A475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8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0D0E9D7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04BC5FB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97B91C6" w14:textId="77777777" w:rsidTr="00C940C9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27F9DF5E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52" w:type="dxa"/>
            <w:vMerge/>
          </w:tcPr>
          <w:p w14:paraId="37FAE1AE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78" w:type="dxa"/>
            <w:gridSpan w:val="4"/>
          </w:tcPr>
          <w:p w14:paraId="2EB0A375" w14:textId="77777777" w:rsidR="00D943A4" w:rsidRPr="00046661" w:rsidRDefault="00000000" w:rsidP="00461D4A">
            <w:sdt>
              <w:sdtPr>
                <w:id w:val="1632666966"/>
                <w:placeholder>
                  <w:docPart w:val="23856268374240DD9721621F34CEC998"/>
                </w:placeholder>
                <w:temporary/>
                <w:showingPlcHdr/>
                <w15:appearance w15:val="hidden"/>
              </w:sdtPr>
              <w:sdtContent>
                <w:r w:rsidR="00461D4A">
                  <w:t>As a teacher, I maintain a positive classroom environment that promotes student engagement, behavior management, and social-emotional development.</w:t>
                </w:r>
              </w:sdtContent>
            </w:sdt>
          </w:p>
        </w:tc>
      </w:tr>
    </w:tbl>
    <w:p w14:paraId="249443B4" w14:textId="77777777" w:rsidR="00CE6104" w:rsidRPr="0006568A" w:rsidRDefault="00CE6104" w:rsidP="007520D7"/>
    <w:sectPr w:rsidR="00CE6104" w:rsidRPr="0006568A" w:rsidSect="00FF05AD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32D380" w14:textId="77777777" w:rsidR="00CE5A96" w:rsidRDefault="00CE5A96" w:rsidP="0085363C">
      <w:pPr>
        <w:spacing w:line="240" w:lineRule="auto"/>
      </w:pPr>
      <w:r>
        <w:separator/>
      </w:r>
    </w:p>
  </w:endnote>
  <w:endnote w:type="continuationSeparator" w:id="0">
    <w:p w14:paraId="6E3A3534" w14:textId="77777777" w:rsidR="00CE5A96" w:rsidRDefault="00CE5A96" w:rsidP="0085363C">
      <w:pPr>
        <w:spacing w:line="240" w:lineRule="auto"/>
      </w:pPr>
      <w:r>
        <w:continuationSeparator/>
      </w:r>
    </w:p>
  </w:endnote>
  <w:endnote w:type="continuationNotice" w:id="1">
    <w:p w14:paraId="13AF5345" w14:textId="77777777" w:rsidR="00CE5A96" w:rsidRDefault="00CE5A9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9C3C5E-68F8-459F-BD38-379BA3B92C6A}"/>
    <w:embedBold r:id="rId2" w:fontKey="{F5CBF222-F181-4304-8CA9-130E0CBBBFB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3E2BEDA-7AAA-4FD9-9008-290ED3B7EEB4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9866E076-7924-4336-BD88-310A494D2FD1}"/>
    <w:embedBold r:id="rId5" w:fontKey="{8F65BA7A-3F9F-438D-A8FB-AA268CC5F44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0A44FDA7-9FAA-402B-B630-E8B065B0B688}"/>
    <w:embedBold r:id="rId7" w:fontKey="{239FF99F-DF24-4DB0-A781-412399FDE340}"/>
    <w:embedItalic r:id="rId8" w:fontKey="{9013079E-8739-4318-AE29-284C7261BE5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11004C9E-C095-495D-95D7-6804E1A56378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14B5536D-59D3-488C-9AEF-9F75537DBBF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8EE72" w14:textId="77777777" w:rsidR="00CE5A96" w:rsidRDefault="00CE5A96" w:rsidP="0085363C">
      <w:pPr>
        <w:spacing w:line="240" w:lineRule="auto"/>
      </w:pPr>
      <w:r>
        <w:separator/>
      </w:r>
    </w:p>
  </w:footnote>
  <w:footnote w:type="continuationSeparator" w:id="0">
    <w:p w14:paraId="12C887D8" w14:textId="77777777" w:rsidR="00CE5A96" w:rsidRDefault="00CE5A96" w:rsidP="0085363C">
      <w:pPr>
        <w:spacing w:line="240" w:lineRule="auto"/>
      </w:pPr>
      <w:r>
        <w:continuationSeparator/>
      </w:r>
    </w:p>
  </w:footnote>
  <w:footnote w:type="continuationNotice" w:id="1">
    <w:p w14:paraId="33243432" w14:textId="77777777" w:rsidR="00CE5A96" w:rsidRDefault="00CE5A96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0C9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5B8C"/>
    <w:rsid w:val="00162D53"/>
    <w:rsid w:val="001727CA"/>
    <w:rsid w:val="00182009"/>
    <w:rsid w:val="00187D40"/>
    <w:rsid w:val="001B1A04"/>
    <w:rsid w:val="001B5FA2"/>
    <w:rsid w:val="001D4BC4"/>
    <w:rsid w:val="00200FC8"/>
    <w:rsid w:val="00211F82"/>
    <w:rsid w:val="00212F06"/>
    <w:rsid w:val="00224BAA"/>
    <w:rsid w:val="00230DAB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37F36"/>
    <w:rsid w:val="00B62AB7"/>
    <w:rsid w:val="00B67087"/>
    <w:rsid w:val="00B86165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940C9"/>
    <w:rsid w:val="00CB4A51"/>
    <w:rsid w:val="00CC242F"/>
    <w:rsid w:val="00CD4532"/>
    <w:rsid w:val="00CD47B0"/>
    <w:rsid w:val="00CE5A96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A39F9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0FF05AD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1C580"/>
  <w15:chartTrackingRefBased/>
  <w15:docId w15:val="{AFF09F74-91A6-482F-BABB-DE945A614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E538F34A3A94CAA872918074D76EF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43423C-7BE9-4306-B84B-A6E547C4277D}"/>
      </w:docPartPr>
      <w:docPartBody>
        <w:p w:rsidR="00000000" w:rsidRDefault="00000000">
          <w:pPr>
            <w:pStyle w:val="5E538F34A3A94CAA872918074D76EFE5"/>
          </w:pPr>
          <w:r w:rsidRPr="00F079F2">
            <w:t>OBJECTIVE</w:t>
          </w:r>
        </w:p>
      </w:docPartBody>
    </w:docPart>
    <w:docPart>
      <w:docPartPr>
        <w:name w:val="53BFF352EA04486492F98C776E35CD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DB5803-1BE8-435C-89F2-ED1AE79AFB54}"/>
      </w:docPartPr>
      <w:docPartBody>
        <w:p w:rsidR="00000000" w:rsidRDefault="00000000">
          <w:pPr>
            <w:pStyle w:val="53BFF352EA04486492F98C776E35CD72"/>
          </w:pPr>
          <w:r w:rsidRPr="00D943A4">
            <w:t xml:space="preserve">My primary objective is to provide a safe and nurturing learning environment that encourages student growth and development. I aim to facilitate engaging and challenging instruction that fosters a </w:t>
          </w:r>
          <w:r w:rsidRPr="00D943A4">
            <w:t>love for learning, critical thinking, and problem-solving skills.</w:t>
          </w:r>
        </w:p>
      </w:docPartBody>
    </w:docPart>
    <w:docPart>
      <w:docPartPr>
        <w:name w:val="7CFDDF8C7C4446E28C45401191CEE5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511BB-B227-4399-B548-AF129F0F15F5}"/>
      </w:docPartPr>
      <w:docPartBody>
        <w:p w:rsidR="00000000" w:rsidRDefault="00000000">
          <w:pPr>
            <w:pStyle w:val="7CFDDF8C7C4446E28C45401191CEE5D2"/>
          </w:pPr>
          <w:r>
            <w:t>REFERENCES</w:t>
          </w:r>
        </w:p>
      </w:docPartBody>
    </w:docPart>
    <w:docPart>
      <w:docPartPr>
        <w:name w:val="541AC2E9FA0244A9A8D598E29B93C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990191-0270-429C-9627-5C6ABD2149E7}"/>
      </w:docPartPr>
      <w:docPartBody>
        <w:p w:rsidR="00000000" w:rsidRDefault="00000000">
          <w:pPr>
            <w:pStyle w:val="541AC2E9FA0244A9A8D598E29B93CF33"/>
          </w:pPr>
          <w:r w:rsidRPr="009C5E11">
            <w:t>Available upon request.</w:t>
          </w:r>
        </w:p>
      </w:docPartBody>
    </w:docPart>
    <w:docPart>
      <w:docPartPr>
        <w:name w:val="08200E9CFA48427E80A37C8B81436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07B00-A3CD-4DFA-92BB-1274E6B40FE5}"/>
      </w:docPartPr>
      <w:docPartBody>
        <w:p w:rsidR="00000000" w:rsidRDefault="00000000">
          <w:pPr>
            <w:pStyle w:val="08200E9CFA48427E80A37C8B814361ED"/>
          </w:pPr>
          <w:r w:rsidRPr="00D943A4">
            <w:t>ADDRESS</w:t>
          </w:r>
        </w:p>
      </w:docPartBody>
    </w:docPart>
    <w:docPart>
      <w:docPartPr>
        <w:name w:val="A8069FF785F845B9A1B29CA2FF9314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28739B-B124-4568-959F-B3C1A4287891}"/>
      </w:docPartPr>
      <w:docPartBody>
        <w:p w:rsidR="00000000" w:rsidRDefault="00000000">
          <w:pPr>
            <w:pStyle w:val="A8069FF785F845B9A1B29CA2FF931415"/>
          </w:pPr>
          <w:r w:rsidRPr="00D943A4">
            <w:t>PHONE</w:t>
          </w:r>
        </w:p>
      </w:docPartBody>
    </w:docPart>
    <w:docPart>
      <w:docPartPr>
        <w:name w:val="84B7DDC93B274BDC8A95203A6AD355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A3B03-C78D-4D40-A994-6D3A53828B14}"/>
      </w:docPartPr>
      <w:docPartBody>
        <w:p w:rsidR="00000000" w:rsidRDefault="00000000">
          <w:pPr>
            <w:pStyle w:val="84B7DDC93B274BDC8A95203A6AD3553E"/>
          </w:pPr>
          <w:r w:rsidRPr="00264AF7">
            <w:t>EMAIL</w:t>
          </w:r>
        </w:p>
      </w:docPartBody>
    </w:docPart>
    <w:docPart>
      <w:docPartPr>
        <w:name w:val="1FA4120543114869AECB73D9B2D3AE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9A203B-E5D8-486E-856E-5C8815AADC13}"/>
      </w:docPartPr>
      <w:docPartBody>
        <w:p w:rsidR="00000000" w:rsidRDefault="00000000">
          <w:pPr>
            <w:pStyle w:val="1FA4120543114869AECB73D9B2D3AE5C"/>
          </w:pPr>
          <w:r w:rsidRPr="00F079F2">
            <w:t>EDUCATION</w:t>
          </w:r>
        </w:p>
      </w:docPartBody>
    </w:docPart>
    <w:docPart>
      <w:docPartPr>
        <w:name w:val="7EE4810DC49A4390A0337056E64D99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401F2-307B-472D-B76A-AA2644DACA5B}"/>
      </w:docPartPr>
      <w:docPartBody>
        <w:p w:rsidR="00000000" w:rsidRDefault="00000000">
          <w:pPr>
            <w:pStyle w:val="7EE4810DC49A4390A0337056E64D99B2"/>
          </w:pPr>
          <w:r>
            <w:t>Bachelor’s Degree in Elementary Education</w:t>
          </w:r>
        </w:p>
      </w:docPartBody>
    </w:docPart>
    <w:docPart>
      <w:docPartPr>
        <w:name w:val="B9C4EE1DE7C9481EBF81A836696747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6057B0-FE9F-4DD4-8E95-F35A3AC4EEFD}"/>
      </w:docPartPr>
      <w:docPartBody>
        <w:p w:rsidR="00000000" w:rsidRDefault="00000000">
          <w:pPr>
            <w:pStyle w:val="B9C4EE1DE7C9481EBF81A836696747AE"/>
          </w:pPr>
          <w:r w:rsidRPr="00F079F2">
            <w:t>COMMUNICATION</w:t>
          </w:r>
        </w:p>
      </w:docPartBody>
    </w:docPart>
    <w:docPart>
      <w:docPartPr>
        <w:name w:val="765629AA01964AF581D5279FEDA118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3CBF7-22B2-4E86-B390-7DE67448DA24}"/>
      </w:docPartPr>
      <w:docPartBody>
        <w:p w:rsidR="00000000" w:rsidRDefault="00000000">
          <w:pPr>
            <w:pStyle w:val="765629AA01964AF581D5279FEDA1188B"/>
          </w:pPr>
          <w:r w:rsidRPr="000573A9">
            <w:t xml:space="preserve">Collaborating with colleagues, parents, and community members to support student learning and achievement is an </w:t>
          </w:r>
          <w:r w:rsidRPr="000573A9">
            <w:t>essential responsibility of an elementary school teacher.</w:t>
          </w:r>
        </w:p>
      </w:docPartBody>
    </w:docPart>
    <w:docPart>
      <w:docPartPr>
        <w:name w:val="F1B3126DDEA249949F9F06C13CD774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048430-B738-4F4C-BC5A-5D7851FD62B8}"/>
      </w:docPartPr>
      <w:docPartBody>
        <w:p w:rsidR="00000000" w:rsidRDefault="00000000">
          <w:pPr>
            <w:pStyle w:val="F1B3126DDEA249949F9F06C13CD77450"/>
          </w:pPr>
          <w:r w:rsidRPr="00F079F2">
            <w:t>LEADERSHIP</w:t>
          </w:r>
        </w:p>
      </w:docPartBody>
    </w:docPart>
    <w:docPart>
      <w:docPartPr>
        <w:name w:val="23856268374240DD9721621F34CEC9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5019A8-2906-4BD3-8EB5-A56EEFE5811B}"/>
      </w:docPartPr>
      <w:docPartBody>
        <w:p w:rsidR="00000000" w:rsidRDefault="00000000">
          <w:pPr>
            <w:pStyle w:val="23856268374240DD9721621F34CEC998"/>
          </w:pPr>
          <w:r>
            <w:t>As a teacher, I maintain a positive classroom environment that promotes student engagement, behavior management, and social-emotional development.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678"/>
    <w:rsid w:val="00230DAB"/>
    <w:rsid w:val="006F1DCF"/>
    <w:rsid w:val="00773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329CE3B1224691A26BA960606DCFC7">
    <w:name w:val="55329CE3B1224691A26BA960606DCFC7"/>
  </w:style>
  <w:style w:type="paragraph" w:customStyle="1" w:styleId="5E538F34A3A94CAA872918074D76EFE5">
    <w:name w:val="5E538F34A3A94CAA872918074D76EFE5"/>
  </w:style>
  <w:style w:type="paragraph" w:customStyle="1" w:styleId="53BFF352EA04486492F98C776E35CD72">
    <w:name w:val="53BFF352EA04486492F98C776E35CD72"/>
  </w:style>
  <w:style w:type="paragraph" w:customStyle="1" w:styleId="7CFDDF8C7C4446E28C45401191CEE5D2">
    <w:name w:val="7CFDDF8C7C4446E28C45401191CEE5D2"/>
  </w:style>
  <w:style w:type="paragraph" w:customStyle="1" w:styleId="541AC2E9FA0244A9A8D598E29B93CF33">
    <w:name w:val="541AC2E9FA0244A9A8D598E29B93CF33"/>
  </w:style>
  <w:style w:type="paragraph" w:customStyle="1" w:styleId="08200E9CFA48427E80A37C8B814361ED">
    <w:name w:val="08200E9CFA48427E80A37C8B814361ED"/>
  </w:style>
  <w:style w:type="paragraph" w:customStyle="1" w:styleId="EF0A9CFF8C5C490C866C0173AF39BCFF">
    <w:name w:val="EF0A9CFF8C5C490C866C0173AF39BCFF"/>
  </w:style>
  <w:style w:type="paragraph" w:customStyle="1" w:styleId="A8069FF785F845B9A1B29CA2FF931415">
    <w:name w:val="A8069FF785F845B9A1B29CA2FF931415"/>
  </w:style>
  <w:style w:type="paragraph" w:customStyle="1" w:styleId="36D16B4C56974BC3866860DD3DCCFC50">
    <w:name w:val="36D16B4C56974BC3866860DD3DCCFC50"/>
  </w:style>
  <w:style w:type="paragraph" w:customStyle="1" w:styleId="84B7DDC93B274BDC8A95203A6AD3553E">
    <w:name w:val="84B7DDC93B274BDC8A95203A6AD3553E"/>
  </w:style>
  <w:style w:type="paragraph" w:customStyle="1" w:styleId="856460FD784C4D1092C5D27E7A54A716">
    <w:name w:val="856460FD784C4D1092C5D27E7A54A716"/>
  </w:style>
  <w:style w:type="paragraph" w:customStyle="1" w:styleId="5FF88A5052E64FB2BC040CAB6904EA85">
    <w:name w:val="5FF88A5052E64FB2BC040CAB6904EA85"/>
  </w:style>
  <w:style w:type="paragraph" w:customStyle="1" w:styleId="A4409F7DB10E4CA7A1D411B3BC4FAF9D">
    <w:name w:val="A4409F7DB10E4CA7A1D411B3BC4FAF9D"/>
  </w:style>
  <w:style w:type="paragraph" w:customStyle="1" w:styleId="BF450A00BD8C42E0B746ACE74FB6BA5F">
    <w:name w:val="BF450A00BD8C42E0B746ACE74FB6BA5F"/>
  </w:style>
  <w:style w:type="paragraph" w:customStyle="1" w:styleId="E681366AD8894279B300BBD9B200DB6E">
    <w:name w:val="E681366AD8894279B300BBD9B200DB6E"/>
  </w:style>
  <w:style w:type="paragraph" w:customStyle="1" w:styleId="DBE21F25F41B453881E4836728B17BEB">
    <w:name w:val="DBE21F25F41B453881E4836728B17BEB"/>
  </w:style>
  <w:style w:type="paragraph" w:customStyle="1" w:styleId="62D625C4FA3548A1BB855D79FB7B76D6">
    <w:name w:val="62D625C4FA3548A1BB855D79FB7B76D6"/>
  </w:style>
  <w:style w:type="paragraph" w:customStyle="1" w:styleId="91E90CB0DD8845ABA651637F3837F01A">
    <w:name w:val="91E90CB0DD8845ABA651637F3837F01A"/>
  </w:style>
  <w:style w:type="paragraph" w:customStyle="1" w:styleId="6692598505144D3DB63717C80B3F0C95">
    <w:name w:val="6692598505144D3DB63717C80B3F0C95"/>
  </w:style>
  <w:style w:type="paragraph" w:customStyle="1" w:styleId="45C3675BEAF44E9EAD966054C2F92099">
    <w:name w:val="45C3675BEAF44E9EAD966054C2F92099"/>
  </w:style>
  <w:style w:type="paragraph" w:customStyle="1" w:styleId="CDBF1F81174448D5AE01D73A5C6BBBC0">
    <w:name w:val="CDBF1F81174448D5AE01D73A5C6BBBC0"/>
  </w:style>
  <w:style w:type="paragraph" w:customStyle="1" w:styleId="1FA4120543114869AECB73D9B2D3AE5C">
    <w:name w:val="1FA4120543114869AECB73D9B2D3AE5C"/>
  </w:style>
  <w:style w:type="paragraph" w:customStyle="1" w:styleId="6EF77AE4C22140A98B0D38E778C7BD94">
    <w:name w:val="6EF77AE4C22140A98B0D38E778C7BD94"/>
  </w:style>
  <w:style w:type="paragraph" w:customStyle="1" w:styleId="7EE4810DC49A4390A0337056E64D99B2">
    <w:name w:val="7EE4810DC49A4390A0337056E64D99B2"/>
  </w:style>
  <w:style w:type="paragraph" w:customStyle="1" w:styleId="B9C4EE1DE7C9481EBF81A836696747AE">
    <w:name w:val="B9C4EE1DE7C9481EBF81A836696747AE"/>
  </w:style>
  <w:style w:type="paragraph" w:customStyle="1" w:styleId="765629AA01964AF581D5279FEDA1188B">
    <w:name w:val="765629AA01964AF581D5279FEDA1188B"/>
  </w:style>
  <w:style w:type="paragraph" w:customStyle="1" w:styleId="F1B3126DDEA249949F9F06C13CD77450">
    <w:name w:val="F1B3126DDEA249949F9F06C13CD77450"/>
  </w:style>
  <w:style w:type="paragraph" w:customStyle="1" w:styleId="23856268374240DD9721621F34CEC998">
    <w:name w:val="23856268374240DD9721621F34CEC998"/>
  </w:style>
  <w:style w:type="paragraph" w:customStyle="1" w:styleId="7B340B09EE0B46BDACBF6F25986E6C5C">
    <w:name w:val="7B340B09EE0B46BDACBF6F25986E6C5C"/>
    <w:rsid w:val="00773678"/>
  </w:style>
  <w:style w:type="paragraph" w:customStyle="1" w:styleId="E2F3D42D223B4E239683E38C7CC926E5">
    <w:name w:val="E2F3D42D223B4E239683E38C7CC926E5"/>
    <w:rsid w:val="00773678"/>
  </w:style>
  <w:style w:type="paragraph" w:customStyle="1" w:styleId="ED65F8652B9D42CA810A0680B86A4B20">
    <w:name w:val="ED65F8652B9D42CA810A0680B86A4B20"/>
    <w:rsid w:val="00773678"/>
  </w:style>
  <w:style w:type="paragraph" w:customStyle="1" w:styleId="3B3238428CA945BD8AF0A3DAB2C81E3A">
    <w:name w:val="3B3238428CA945BD8AF0A3DAB2C81E3A"/>
    <w:rsid w:val="00773678"/>
  </w:style>
  <w:style w:type="paragraph" w:customStyle="1" w:styleId="2F80770D8A184B3990BCC07A5FA06630">
    <w:name w:val="2F80770D8A184B3990BCC07A5FA06630"/>
    <w:rsid w:val="00773678"/>
  </w:style>
  <w:style w:type="paragraph" w:customStyle="1" w:styleId="2E40CE104DCD4E98B71925F9054E3FFF">
    <w:name w:val="2E40CE104DCD4E98B71925F9054E3FFF"/>
    <w:rsid w:val="00773678"/>
  </w:style>
  <w:style w:type="paragraph" w:customStyle="1" w:styleId="E205B023CAA54AF8BBAAB69F51417C2B">
    <w:name w:val="E205B023CAA54AF8BBAAB69F51417C2B"/>
    <w:rsid w:val="00773678"/>
  </w:style>
  <w:style w:type="paragraph" w:customStyle="1" w:styleId="C396B086B2B44D84B176F715D0F666E4">
    <w:name w:val="C396B086B2B44D84B176F715D0F666E4"/>
    <w:rsid w:val="00773678"/>
  </w:style>
  <w:style w:type="paragraph" w:customStyle="1" w:styleId="22AA2BC3CFA94EA98524D5AB60B43D3E">
    <w:name w:val="22AA2BC3CFA94EA98524D5AB60B43D3E"/>
    <w:rsid w:val="007736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316BE10-0BAC-476D-A3F9-C114B25918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2DBFC1-E962-42FE-8584-0B732E70F0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F57732-C465-470D-827B-E14425D7858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7</TotalTime>
  <Pages>1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Guru Bharath</cp:lastModifiedBy>
  <cp:revision>1</cp:revision>
  <dcterms:created xsi:type="dcterms:W3CDTF">2025-03-27T06:30:00Z</dcterms:created>
  <dcterms:modified xsi:type="dcterms:W3CDTF">2025-03-27T06:57:00Z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